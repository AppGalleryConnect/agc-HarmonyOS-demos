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2A4F" w:rsidRPr="004D2A4F" w:rsidRDefault="004D2A4F" w:rsidP="004D2A4F">
      <w:pPr>
        <w:spacing w:line="240" w:lineRule="auto"/>
      </w:pPr>
      <w:r>
        <w:rPr>
          <w:rFonts w:hint="eastAsia"/>
        </w:rPr>
        <w:t>此</w:t>
      </w:r>
      <w:r>
        <w:rPr>
          <w:rFonts w:hint="eastAsia"/>
        </w:rPr>
        <w:t>Demo</w:t>
      </w:r>
      <w:r>
        <w:rPr>
          <w:rFonts w:hint="eastAsia"/>
        </w:rPr>
        <w:t>是</w:t>
      </w:r>
      <w:r w:rsidRPr="004D2A4F">
        <w:t>以一个简单的每日新闻应用为例，了解一下</w:t>
      </w:r>
      <w:proofErr w:type="spellStart"/>
      <w:r w:rsidRPr="004D2A4F">
        <w:t>HarmonyOS</w:t>
      </w:r>
      <w:proofErr w:type="spellEnd"/>
      <w:r w:rsidRPr="004D2A4F">
        <w:t>应用基本的开发，主要包括以下功能。</w:t>
      </w:r>
    </w:p>
    <w:p w:rsidR="004D2A4F" w:rsidRPr="004D2A4F" w:rsidRDefault="004D2A4F" w:rsidP="004D2A4F">
      <w:pPr>
        <w:pStyle w:val="af5"/>
        <w:numPr>
          <w:ilvl w:val="0"/>
          <w:numId w:val="37"/>
        </w:numPr>
        <w:ind w:firstLineChars="0"/>
      </w:pPr>
      <w:r w:rsidRPr="004D2A4F">
        <w:t>首次打开应用需要进行用户隐私声明授权，授权成功进入主页面。</w:t>
      </w:r>
    </w:p>
    <w:p w:rsidR="004D2A4F" w:rsidRPr="004D2A4F" w:rsidRDefault="004D2A4F" w:rsidP="004D2A4F">
      <w:pPr>
        <w:pStyle w:val="af5"/>
        <w:numPr>
          <w:ilvl w:val="0"/>
          <w:numId w:val="37"/>
        </w:numPr>
        <w:ind w:firstLineChars="0"/>
      </w:pPr>
      <w:r w:rsidRPr="004D2A4F">
        <w:t>主页</w:t>
      </w:r>
      <w:r w:rsidRPr="004D2A4F">
        <w:t>Tabs</w:t>
      </w:r>
      <w:r w:rsidRPr="004D2A4F">
        <w:t>组件显示新闻分类标签，</w:t>
      </w:r>
      <w:proofErr w:type="spellStart"/>
      <w:r w:rsidRPr="004D2A4F">
        <w:t>TabContent</w:t>
      </w:r>
      <w:proofErr w:type="spellEnd"/>
      <w:r w:rsidRPr="004D2A4F">
        <w:t>中显示对应标签新闻列表</w:t>
      </w:r>
    </w:p>
    <w:p w:rsidR="004D2A4F" w:rsidRDefault="004D2A4F" w:rsidP="004D2A4F">
      <w:pPr>
        <w:pStyle w:val="af5"/>
        <w:numPr>
          <w:ilvl w:val="0"/>
          <w:numId w:val="37"/>
        </w:numPr>
        <w:ind w:firstLineChars="0"/>
      </w:pPr>
      <w:r w:rsidRPr="004D2A4F">
        <w:t>点击新闻进入新闻详情页面，显示详细的新闻内容和图片信息</w:t>
      </w:r>
    </w:p>
    <w:p w:rsidR="00152B8F" w:rsidRDefault="004D2A4F" w:rsidP="004D2A4F">
      <w:pPr>
        <w:pStyle w:val="af5"/>
        <w:numPr>
          <w:ilvl w:val="0"/>
          <w:numId w:val="37"/>
        </w:numPr>
        <w:ind w:firstLineChars="0"/>
      </w:pPr>
      <w:r w:rsidRPr="004D2A4F">
        <w:t>上划桌面图标创建新闻卡片，点击桌面卡片进入对应的新闻详情</w:t>
      </w:r>
    </w:p>
    <w:p w:rsidR="004D2A4F" w:rsidRDefault="004D2A4F" w:rsidP="004D2A4F"/>
    <w:p w:rsidR="004D2A4F" w:rsidRPr="004D2A4F" w:rsidRDefault="004D2A4F" w:rsidP="004D2A4F">
      <w:r>
        <w:rPr>
          <w:rFonts w:hint="eastAsia"/>
        </w:rPr>
        <w:t>通过此</w:t>
      </w:r>
      <w:r>
        <w:rPr>
          <w:rFonts w:hint="eastAsia"/>
        </w:rPr>
        <w:t>Demo</w:t>
      </w:r>
      <w:r>
        <w:rPr>
          <w:rFonts w:hint="eastAsia"/>
        </w:rPr>
        <w:t>你可以学习如下</w:t>
      </w:r>
      <w:r w:rsidRPr="004D2A4F">
        <w:t>的概念：</w:t>
      </w:r>
    </w:p>
    <w:p w:rsidR="004D2A4F" w:rsidRPr="004D2A4F" w:rsidRDefault="004D2A4F" w:rsidP="004D2A4F">
      <w:r w:rsidRPr="004D2A4F">
        <w:t>1</w:t>
      </w:r>
      <w:r w:rsidRPr="004D2A4F">
        <w:t>、组件与容器（</w:t>
      </w:r>
      <w:r w:rsidRPr="004D2A4F">
        <w:t>Tabs</w:t>
      </w:r>
      <w:r w:rsidRPr="004D2A4F">
        <w:t>、</w:t>
      </w:r>
      <w:proofErr w:type="spellStart"/>
      <w:r w:rsidRPr="004D2A4F">
        <w:t>CustomDialog</w:t>
      </w:r>
      <w:proofErr w:type="spellEnd"/>
      <w:r w:rsidRPr="004D2A4F">
        <w:t>、</w:t>
      </w:r>
      <w:r w:rsidRPr="004D2A4F">
        <w:t>Navigation</w:t>
      </w:r>
      <w:r w:rsidRPr="004D2A4F">
        <w:t>、</w:t>
      </w:r>
      <w:r w:rsidRPr="004D2A4F">
        <w:t>Scroll</w:t>
      </w:r>
      <w:r w:rsidRPr="004D2A4F">
        <w:t>、</w:t>
      </w:r>
      <w:r w:rsidRPr="004D2A4F">
        <w:t>List</w:t>
      </w:r>
      <w:r w:rsidRPr="004D2A4F">
        <w:t>、</w:t>
      </w:r>
      <w:r w:rsidRPr="004D2A4F">
        <w:t>Grid…</w:t>
      </w:r>
      <w:r w:rsidRPr="004D2A4F">
        <w:t>）。</w:t>
      </w:r>
    </w:p>
    <w:p w:rsidR="004D2A4F" w:rsidRPr="004D2A4F" w:rsidRDefault="004D2A4F" w:rsidP="004D2A4F">
      <w:r w:rsidRPr="004D2A4F">
        <w:t>2</w:t>
      </w:r>
      <w:r w:rsidRPr="004D2A4F">
        <w:t>、组件状态管理（</w:t>
      </w:r>
      <w:r w:rsidRPr="004D2A4F">
        <w:t>State</w:t>
      </w:r>
      <w:r w:rsidRPr="004D2A4F">
        <w:t>）应用状态管理（</w:t>
      </w:r>
      <w:proofErr w:type="spellStart"/>
      <w:r w:rsidRPr="004D2A4F">
        <w:t>LocalStorage</w:t>
      </w:r>
      <w:proofErr w:type="spellEnd"/>
      <w:r w:rsidRPr="004D2A4F">
        <w:t>、</w:t>
      </w:r>
      <w:proofErr w:type="spellStart"/>
      <w:r w:rsidRPr="004D2A4F">
        <w:t>AppStorage</w:t>
      </w:r>
      <w:proofErr w:type="spellEnd"/>
      <w:r w:rsidRPr="004D2A4F">
        <w:t>）</w:t>
      </w:r>
    </w:p>
    <w:p w:rsidR="004D2A4F" w:rsidRPr="004D2A4F" w:rsidRDefault="004D2A4F" w:rsidP="004D2A4F">
      <w:r w:rsidRPr="004D2A4F">
        <w:t>3</w:t>
      </w:r>
      <w:r w:rsidRPr="004D2A4F">
        <w:t>、首选项（</w:t>
      </w:r>
      <w:r w:rsidRPr="004D2A4F">
        <w:t>preferences</w:t>
      </w:r>
      <w:r w:rsidRPr="004D2A4F">
        <w:t>）为应用提供</w:t>
      </w:r>
      <w:r w:rsidRPr="004D2A4F">
        <w:t>Key-Value</w:t>
      </w:r>
      <w:r w:rsidRPr="004D2A4F">
        <w:t>键值型的数据处理能力，支持应用持久化轻量级数据，并对其修改和查询。</w:t>
      </w:r>
    </w:p>
    <w:p w:rsidR="004D2A4F" w:rsidRDefault="004D2A4F" w:rsidP="004D2A4F">
      <w:r w:rsidRPr="004D2A4F">
        <w:t>4</w:t>
      </w:r>
      <w:r w:rsidRPr="004D2A4F">
        <w:t>、万能卡片创建、数据交互、卡片事件</w:t>
      </w:r>
    </w:p>
    <w:p w:rsidR="004D2A4F" w:rsidRDefault="004D2A4F" w:rsidP="004D2A4F"/>
    <w:p w:rsidR="004D2A4F" w:rsidRDefault="004D2A4F" w:rsidP="004D2A4F">
      <w:pPr>
        <w:ind w:left="105" w:hangingChars="50" w:hanging="105"/>
        <w:rPr>
          <w:rFonts w:hint="eastAsia"/>
        </w:rPr>
      </w:pPr>
      <w:r w:rsidRPr="004D2A4F">
        <w:drawing>
          <wp:inline distT="0" distB="0" distL="0" distR="0" wp14:anchorId="21DC0440" wp14:editId="451E32A5">
            <wp:extent cx="1213923" cy="2635250"/>
            <wp:effectExtent l="0" t="0" r="5715" b="0"/>
            <wp:docPr id="1" name="Video_2023-10-19_100337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5D5352E9-8BB2-438E-ACCE-C26EAF5FE9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deo_2023-10-19_100337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5D5352E9-8BB2-438E-ACCE-C26EAF5FE9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9995" cy="26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D2A4F">
        <w:drawing>
          <wp:inline distT="0" distB="0" distL="0" distR="0" wp14:anchorId="2096E3DB" wp14:editId="1852F531">
            <wp:extent cx="1195662" cy="2628900"/>
            <wp:effectExtent l="0" t="0" r="508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B128C54B-3BBB-4FE4-855C-571A5FD087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B128C54B-3BBB-4FE4-855C-571A5FD087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8563" cy="27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r w:rsidRPr="004D2A4F">
        <w:drawing>
          <wp:inline distT="0" distB="0" distL="0" distR="0" wp14:anchorId="67EC3526" wp14:editId="3E058375">
            <wp:extent cx="1195663" cy="2628900"/>
            <wp:effectExtent l="0" t="0" r="5080" b="0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E8C61D92-3BA0-44CA-B20E-1D74CD5E3E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E8C61D92-3BA0-44CA-B20E-1D74CD5E3E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823" cy="26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</w:t>
      </w:r>
      <w:r w:rsidRPr="004D2A4F">
        <w:drawing>
          <wp:inline distT="0" distB="0" distL="0" distR="0" wp14:anchorId="4C50E702" wp14:editId="56BB245F">
            <wp:extent cx="1212850" cy="2632922"/>
            <wp:effectExtent l="0" t="0" r="6350" b="0"/>
            <wp:docPr id="23" name="Video_2023-10-19_154553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E0F8FEC0-9D10-4278-BF5D-F7002A8685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deo_2023-10-19_154553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E0F8FEC0-9D10-4278-BF5D-F7002A8685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161" cy="26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A4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7C09" w:rsidRDefault="00427C09">
      <w:r>
        <w:separator/>
      </w:r>
    </w:p>
  </w:endnote>
  <w:endnote w:type="continuationSeparator" w:id="0">
    <w:p w:rsidR="00427C09" w:rsidRDefault="00427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Dotum">
    <w:altName w:val="Malgun Gothic"/>
    <w:panose1 w:val="020B0600000101010101"/>
    <w:charset w:val="81"/>
    <w:family w:val="modern"/>
    <w:notTrueType/>
    <w:pitch w:val="fixed"/>
    <w:sig w:usb0="00000000" w:usb1="09060000" w:usb2="00000010" w:usb3="00000000" w:csb0="00080000" w:csb1="00000000"/>
  </w:font>
  <w:font w:name="DotumChe">
    <w:altName w:val="Malgun Gothic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2B8F" w:rsidRDefault="00152B8F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5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7"/>
      <w:gridCol w:w="2850"/>
      <w:gridCol w:w="2537"/>
    </w:tblGrid>
    <w:tr w:rsidR="00152B8F" w:rsidTr="0075012D">
      <w:trPr>
        <w:trHeight w:val="257"/>
      </w:trPr>
      <w:tc>
        <w:tcPr>
          <w:tcW w:w="1760" w:type="pct"/>
        </w:tcPr>
        <w:p w:rsidR="00152B8F" w:rsidRDefault="00634265" w:rsidP="0075012D">
          <w:pPr>
            <w:pStyle w:val="aa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4D2A4F">
            <w:rPr>
              <w:noProof/>
            </w:rPr>
            <w:t>2023-10-20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152B8F" w:rsidRDefault="00634265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6" w:type="pct"/>
        </w:tcPr>
        <w:p w:rsidR="00152B8F" w:rsidRDefault="00634265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12175A">
            <w:rPr>
              <w:noProof/>
            </w:rPr>
            <w:t>1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035469">
            <w:rPr>
              <w:noProof/>
            </w:rPr>
            <w:fldChar w:fldCharType="begin"/>
          </w:r>
          <w:r w:rsidR="00035469">
            <w:rPr>
              <w:noProof/>
            </w:rPr>
            <w:instrText xml:space="preserve"> NUMPAGES  \* Arabic  \* MERGEFORMAT </w:instrText>
          </w:r>
          <w:r w:rsidR="00035469">
            <w:rPr>
              <w:noProof/>
            </w:rPr>
            <w:fldChar w:fldCharType="separate"/>
          </w:r>
          <w:r w:rsidR="0012175A">
            <w:rPr>
              <w:noProof/>
            </w:rPr>
            <w:t>1</w:t>
          </w:r>
          <w:r w:rsidR="00035469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152B8F" w:rsidRDefault="00152B8F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2B8F" w:rsidRDefault="00152B8F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7C09" w:rsidRDefault="00427C09">
      <w:r>
        <w:separator/>
      </w:r>
    </w:p>
  </w:footnote>
  <w:footnote w:type="continuationSeparator" w:id="0">
    <w:p w:rsidR="00427C09" w:rsidRDefault="00427C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2B8F" w:rsidRDefault="00152B8F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152B8F">
      <w:trPr>
        <w:cantSplit/>
        <w:trHeight w:hRule="exact" w:val="782"/>
      </w:trPr>
      <w:tc>
        <w:tcPr>
          <w:tcW w:w="500" w:type="pct"/>
        </w:tcPr>
        <w:p w:rsidR="00152B8F" w:rsidRDefault="00FF77C6">
          <w:pPr>
            <w:rPr>
              <w:rFonts w:ascii="Dotum" w:eastAsia="Dotum" w:hAnsi="Dotum"/>
            </w:rPr>
          </w:pPr>
          <w:r>
            <w:rPr>
              <w:rFonts w:ascii="宋体" w:hAnsi="宋体" w:hint="eastAsia"/>
              <w:noProof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 edited="0"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00" w:type="pct"/>
          <w:vAlign w:val="bottom"/>
        </w:tcPr>
        <w:p w:rsidR="00152B8F" w:rsidRPr="00780144" w:rsidRDefault="00634265" w:rsidP="00D87114">
          <w:pPr>
            <w:pStyle w:val="ab"/>
            <w:ind w:firstLineChars="300" w:firstLine="54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文档名称</w:t>
          </w:r>
        </w:p>
      </w:tc>
      <w:tc>
        <w:tcPr>
          <w:tcW w:w="1000" w:type="pct"/>
          <w:vAlign w:val="bottom"/>
        </w:tcPr>
        <w:p w:rsidR="00152B8F" w:rsidRPr="00780144" w:rsidRDefault="00634265" w:rsidP="00775BB5">
          <w:pPr>
            <w:pStyle w:val="ab"/>
            <w:ind w:firstLineChars="350" w:firstLine="63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文档密级</w:t>
          </w:r>
        </w:p>
      </w:tc>
    </w:tr>
  </w:tbl>
  <w:p w:rsidR="00152B8F" w:rsidRDefault="00152B8F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2B8F" w:rsidRDefault="00152B8F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2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5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6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7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8" w15:restartNumberingAfterBreak="0">
    <w:nsid w:val="5310612A"/>
    <w:multiLevelType w:val="hybridMultilevel"/>
    <w:tmpl w:val="B17C7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520BF7"/>
    <w:multiLevelType w:val="hybridMultilevel"/>
    <w:tmpl w:val="69F676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11"/>
  </w:num>
  <w:num w:numId="2">
    <w:abstractNumId w:val="11"/>
  </w:num>
  <w:num w:numId="3">
    <w:abstractNumId w:val="11"/>
  </w:num>
  <w:num w:numId="4">
    <w:abstractNumId w:val="6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11"/>
  </w:num>
  <w:num w:numId="8">
    <w:abstractNumId w:val="11"/>
  </w:num>
  <w:num w:numId="9">
    <w:abstractNumId w:val="11"/>
  </w:num>
  <w:num w:numId="10">
    <w:abstractNumId w:val="2"/>
  </w:num>
  <w:num w:numId="11">
    <w:abstractNumId w:val="2"/>
  </w:num>
  <w:num w:numId="12">
    <w:abstractNumId w:val="2"/>
  </w:num>
  <w:num w:numId="13">
    <w:abstractNumId w:val="4"/>
  </w:num>
  <w:num w:numId="14">
    <w:abstractNumId w:val="5"/>
  </w:num>
  <w:num w:numId="15">
    <w:abstractNumId w:val="0"/>
  </w:num>
  <w:num w:numId="16">
    <w:abstractNumId w:val="3"/>
  </w:num>
  <w:num w:numId="17">
    <w:abstractNumId w:val="7"/>
  </w:num>
  <w:num w:numId="18">
    <w:abstractNumId w:val="7"/>
  </w:num>
  <w:num w:numId="19">
    <w:abstractNumId w:val="7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7"/>
  </w:num>
  <w:num w:numId="25">
    <w:abstractNumId w:val="7"/>
  </w:num>
  <w:num w:numId="26">
    <w:abstractNumId w:val="12"/>
  </w:num>
  <w:num w:numId="27">
    <w:abstractNumId w:val="12"/>
  </w:num>
  <w:num w:numId="28">
    <w:abstractNumId w:val="12"/>
  </w:num>
  <w:num w:numId="29">
    <w:abstractNumId w:val="1"/>
  </w:num>
  <w:num w:numId="30">
    <w:abstractNumId w:val="7"/>
  </w:num>
  <w:num w:numId="31">
    <w:abstractNumId w:val="7"/>
  </w:num>
  <w:num w:numId="32">
    <w:abstractNumId w:val="12"/>
  </w:num>
  <w:num w:numId="33">
    <w:abstractNumId w:val="10"/>
  </w:num>
  <w:num w:numId="34">
    <w:abstractNumId w:val="10"/>
  </w:num>
  <w:num w:numId="35">
    <w:abstractNumId w:val="10"/>
  </w:num>
  <w:num w:numId="36">
    <w:abstractNumId w:val="9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2BA"/>
    <w:rsid w:val="00035469"/>
    <w:rsid w:val="0012175A"/>
    <w:rsid w:val="00152B8F"/>
    <w:rsid w:val="003055E4"/>
    <w:rsid w:val="00307760"/>
    <w:rsid w:val="00322719"/>
    <w:rsid w:val="00425F62"/>
    <w:rsid w:val="00427C09"/>
    <w:rsid w:val="004D2A4F"/>
    <w:rsid w:val="0052233A"/>
    <w:rsid w:val="00634265"/>
    <w:rsid w:val="007162BA"/>
    <w:rsid w:val="0075012D"/>
    <w:rsid w:val="00775BB5"/>
    <w:rsid w:val="00780144"/>
    <w:rsid w:val="00C53AFA"/>
    <w:rsid w:val="00D16C4C"/>
    <w:rsid w:val="00D87114"/>
    <w:rsid w:val="00EE2438"/>
    <w:rsid w:val="00EE58DB"/>
    <w:rsid w:val="00FD52B5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7DBE7E"/>
  <w15:docId w15:val="{A28F9016-7551-434D-AE2B-DC57D693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qFormat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af4"/>
    <w:pPr>
      <w:spacing w:line="240" w:lineRule="auto"/>
    </w:pPr>
    <w:rPr>
      <w:sz w:val="18"/>
      <w:szCs w:val="18"/>
    </w:rPr>
  </w:style>
  <w:style w:type="character" w:customStyle="1" w:styleId="af4">
    <w:name w:val="批注框文本 字符"/>
    <w:basedOn w:val="a2"/>
    <w:link w:val="af3"/>
    <w:rPr>
      <w:snapToGrid w:val="0"/>
      <w:sz w:val="18"/>
      <w:szCs w:val="18"/>
    </w:rPr>
  </w:style>
  <w:style w:type="paragraph" w:styleId="af5">
    <w:name w:val="List Paragraph"/>
    <w:basedOn w:val="a1"/>
    <w:uiPriority w:val="34"/>
    <w:qFormat/>
    <w:rsid w:val="0075012D"/>
    <w:pPr>
      <w:ind w:firstLineChars="200" w:firstLine="420"/>
    </w:pPr>
  </w:style>
  <w:style w:type="paragraph" w:styleId="af6">
    <w:name w:val="Normal (Web)"/>
    <w:basedOn w:val="a1"/>
    <w:uiPriority w:val="99"/>
    <w:semiHidden/>
    <w:unhideWhenUsed/>
    <w:rsid w:val="004D2A4F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hAnsi="宋体" w:cs="宋体"/>
      <w:snapToGrid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76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A84130-A353-4BEA-8C2D-7F20EF6C3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TotalTime>4</TotalTime>
  <Pages>1</Pages>
  <Words>59</Words>
  <Characters>337</Characters>
  <Application>Microsoft Office Word</Application>
  <DocSecurity>0</DocSecurity>
  <Lines>2</Lines>
  <Paragraphs>1</Paragraphs>
  <ScaleCrop>false</ScaleCrop>
  <Company>Huawei Technologies Co.,Ltd.</Company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Xiehuan (zero, info)</dc:creator>
  <cp:keywords/>
  <dc:description/>
  <cp:lastModifiedBy>Xiehuan (zero, info)</cp:lastModifiedBy>
  <cp:revision>2</cp:revision>
  <dcterms:created xsi:type="dcterms:W3CDTF">2019-07-19T03:06:00Z</dcterms:created>
  <dcterms:modified xsi:type="dcterms:W3CDTF">2023-10-20T02:38:00Z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(3)XWkT9/KDQ5o+/8Yg1WEfUxb1Pzw5IsXXptPYY8aV67F/sSdTKdQ6gKpIsmMOp00W2idiQ1ns
6y7I7G3g55O5H/CFJ9+3mPseiE+Wkv6yZjIVDgP4WEq9gQ1rUh8p/OttTUMhh0UKgHYvQRDK
TgMc4puVXRCRD5A0pjQ8UjlrJGROzlyXhKMNcLd58jszZgL+uxTjXIiH+/MXiGeKovjS6v17
RVCYcn1DX78VX+vIhY</vt:lpwstr>
  </property>
  <property fmtid="{D5CDD505-2E9C-101B-9397-08002B2CF9AE}" pid="7" name="_2015_ms_pID_7253431">
    <vt:lpwstr>wb8SKlGJBqqq7hBHEK/VrsLMhBznbj66+saruYUPaLV9yowz5vzMe9
GRXaB5wm21548TqjSwhMA2TZWdBqVpo/l9WrxLYvsc2u0KQjol2abEMxr0ingcyzvl78GyEU
MeF3iwMLT/r9CchUHh9LTpLGN0QTxalaFMQEPhJ7NsnCflx2EJ+OL7FJ+NA+dtXAQvEQArM/
Zl07vrfQzq4tbGiqBfiwMg6U8uKHNArGxpao</vt:lpwstr>
  </property>
  <property fmtid="{D5CDD505-2E9C-101B-9397-08002B2CF9AE}" pid="8" name="_2015_ms_pID_7253432">
    <vt:lpwstr>uA==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</Properties>
</file>